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60"/>
        <w:gridCol w:w="6570"/>
      </w:tblGrid>
      <w:tr w:rsidR="003D1B71" w:rsidRPr="00CA16E3" w14:paraId="7FCF4BB2" w14:textId="77777777" w:rsidTr="002D4BE4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992F67A" w14:textId="1D73468E" w:rsidR="003D1B71" w:rsidRPr="00665F95" w:rsidRDefault="00B25A5E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DD78F24" wp14:editId="1F592773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-6350</wp:posOffset>
                  </wp:positionV>
                  <wp:extent cx="1562100" cy="1527660"/>
                  <wp:effectExtent l="0" t="0" r="0" b="0"/>
                  <wp:wrapNone/>
                  <wp:docPr id="2" name="Imagen 2" descr="Emoticones emoji: Descubre 100 ideas de Ojitos | emoticonos, emojis para  whatsapp y m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moticones emoji: Descubre 100 ideas de Ojitos | emoticonos, emojis para  whatsapp y má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0" w:type="dxa"/>
            <w:vMerge w:val="restart"/>
            <w:tcBorders>
              <w:bottom w:val="nil"/>
            </w:tcBorders>
          </w:tcPr>
          <w:p w14:paraId="56067572" w14:textId="6837FFA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570" w:type="dxa"/>
            <w:tcBorders>
              <w:bottom w:val="nil"/>
            </w:tcBorders>
          </w:tcPr>
          <w:p w14:paraId="50D4690F" w14:textId="67BD263F" w:rsidR="003D1B71" w:rsidRPr="00665F95" w:rsidRDefault="002D4BE4" w:rsidP="00310F17">
            <w:pPr>
              <w:pStyle w:val="Ttulo"/>
            </w:pPr>
            <w:r>
              <w:t xml:space="preserve">Citlalli </w:t>
            </w:r>
            <w:r w:rsidR="009440E1">
              <w:t>Ximena</w:t>
            </w:r>
            <w:r w:rsidR="003D1B71" w:rsidRPr="00665F95">
              <w:rPr>
                <w:lang w:bidi="es-ES"/>
              </w:rPr>
              <w:br/>
            </w:r>
            <w:r>
              <w:t xml:space="preserve">Rodríguez Ocón </w:t>
            </w:r>
          </w:p>
        </w:tc>
      </w:tr>
      <w:tr w:rsidR="003D1B71" w:rsidRPr="00CA16E3" w14:paraId="5A3C2B40" w14:textId="77777777" w:rsidTr="002D4BE4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E97F768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60" w:type="dxa"/>
            <w:vMerge/>
            <w:tcBorders>
              <w:bottom w:val="nil"/>
            </w:tcBorders>
          </w:tcPr>
          <w:p w14:paraId="36FB217B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70" w:type="dxa"/>
            <w:vMerge w:val="restart"/>
            <w:tcBorders>
              <w:bottom w:val="nil"/>
            </w:tcBorders>
            <w:vAlign w:val="bottom"/>
          </w:tcPr>
          <w:p w14:paraId="5853C6A3" w14:textId="2B06608A" w:rsidR="002D4BE4" w:rsidRDefault="003D1B71" w:rsidP="00F20161">
            <w:pPr>
              <w:pStyle w:val="Ttulo2"/>
            </w:pPr>
            <w:r w:rsidRPr="00F20161">
              <w:t>E</w:t>
            </w:r>
            <w:r w:rsidR="00273267">
              <w:t xml:space="preserve">xperiencia </w:t>
            </w:r>
          </w:p>
          <w:p w14:paraId="2EB24D60" w14:textId="355DD603" w:rsidR="00273267" w:rsidRDefault="00273267" w:rsidP="00273267">
            <w:r>
              <w:t>(En proceso)</w:t>
            </w:r>
          </w:p>
          <w:p w14:paraId="104384A6" w14:textId="77777777" w:rsidR="00273267" w:rsidRPr="00273267" w:rsidRDefault="00273267" w:rsidP="00273267"/>
          <w:p w14:paraId="3F6F82E6" w14:textId="098DF915" w:rsidR="00273267" w:rsidRDefault="00273267" w:rsidP="00273267">
            <w:pPr>
              <w:pStyle w:val="Ttulo2"/>
            </w:pPr>
            <w:r>
              <w:t>Habilidades</w:t>
            </w:r>
            <w:r>
              <w:t xml:space="preserve"> </w:t>
            </w:r>
          </w:p>
          <w:p w14:paraId="2699426B" w14:textId="3AA5AAAE" w:rsidR="00273267" w:rsidRPr="00273267" w:rsidRDefault="00273267" w:rsidP="00273267">
            <w:pPr>
              <w:pStyle w:val="Prrafodelista"/>
              <w:numPr>
                <w:ilvl w:val="0"/>
                <w:numId w:val="16"/>
              </w:numPr>
              <w:rPr>
                <w:sz w:val="24"/>
              </w:rPr>
            </w:pPr>
            <w:r w:rsidRPr="00273267">
              <w:rPr>
                <w:sz w:val="24"/>
              </w:rPr>
              <w:t>Organización</w:t>
            </w:r>
          </w:p>
          <w:p w14:paraId="0091B220" w14:textId="434EEC74" w:rsidR="00273267" w:rsidRPr="00273267" w:rsidRDefault="00273267" w:rsidP="00273267">
            <w:pPr>
              <w:pStyle w:val="Prrafodelista"/>
              <w:numPr>
                <w:ilvl w:val="0"/>
                <w:numId w:val="16"/>
              </w:numPr>
              <w:rPr>
                <w:sz w:val="24"/>
              </w:rPr>
            </w:pPr>
            <w:r w:rsidRPr="00273267">
              <w:rPr>
                <w:sz w:val="24"/>
              </w:rPr>
              <w:t>Trabajo en equipo</w:t>
            </w:r>
          </w:p>
          <w:p w14:paraId="45D2076A" w14:textId="38656470" w:rsidR="00273267" w:rsidRPr="00273267" w:rsidRDefault="00273267" w:rsidP="00273267">
            <w:pPr>
              <w:pStyle w:val="Prrafodelista"/>
              <w:numPr>
                <w:ilvl w:val="0"/>
                <w:numId w:val="16"/>
              </w:numPr>
              <w:rPr>
                <w:sz w:val="24"/>
              </w:rPr>
            </w:pPr>
            <w:r w:rsidRPr="00273267">
              <w:rPr>
                <w:sz w:val="24"/>
              </w:rPr>
              <w:t>Análisis</w:t>
            </w:r>
          </w:p>
          <w:p w14:paraId="0338035F" w14:textId="3E572274" w:rsidR="00273267" w:rsidRPr="00273267" w:rsidRDefault="00273267" w:rsidP="00273267">
            <w:pPr>
              <w:pStyle w:val="Prrafodelista"/>
              <w:numPr>
                <w:ilvl w:val="0"/>
                <w:numId w:val="16"/>
              </w:numPr>
              <w:rPr>
                <w:sz w:val="24"/>
              </w:rPr>
            </w:pPr>
            <w:r w:rsidRPr="00273267">
              <w:rPr>
                <w:sz w:val="24"/>
              </w:rPr>
              <w:t>Solución de problemas</w:t>
            </w:r>
          </w:p>
          <w:p w14:paraId="356C419C" w14:textId="5E7128AF" w:rsidR="00273267" w:rsidRPr="00273267" w:rsidRDefault="00273267" w:rsidP="00273267">
            <w:pPr>
              <w:pStyle w:val="Prrafodelista"/>
              <w:numPr>
                <w:ilvl w:val="0"/>
                <w:numId w:val="16"/>
              </w:numPr>
              <w:rPr>
                <w:sz w:val="24"/>
              </w:rPr>
            </w:pPr>
            <w:r w:rsidRPr="00273267">
              <w:rPr>
                <w:sz w:val="24"/>
              </w:rPr>
              <w:t xml:space="preserve">Conocimientos en contabilidad </w:t>
            </w:r>
          </w:p>
          <w:p w14:paraId="5B403736" w14:textId="4E25DBEF" w:rsidR="003D1B71" w:rsidRDefault="003D1B71" w:rsidP="002D4BE4"/>
          <w:p w14:paraId="63F83715" w14:textId="61119392" w:rsidR="003D1B71" w:rsidRPr="00665F95" w:rsidRDefault="003D1B71" w:rsidP="00665F95">
            <w:pPr>
              <w:spacing w:line="216" w:lineRule="auto"/>
            </w:pPr>
          </w:p>
          <w:sdt>
            <w:sdtPr>
              <w:id w:val="-1554227259"/>
              <w:placeholder>
                <w:docPart w:val="0E023BDCAA254DF1A103BAA3316898EA"/>
              </w:placeholder>
              <w:temporary/>
              <w:showingPlcHdr/>
              <w15:appearance w15:val="hidden"/>
            </w:sdtPr>
            <w:sdtEndPr/>
            <w:sdtContent>
              <w:p w14:paraId="44661A50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7D6364AA" w14:textId="4C4E228E" w:rsidR="002D4BE4" w:rsidRDefault="002D4BE4" w:rsidP="00665F95">
            <w:pPr>
              <w:pStyle w:val="Nombredelaescuela"/>
              <w:spacing w:line="216" w:lineRule="auto"/>
              <w:rPr>
                <w:lang w:bidi="es-ES"/>
              </w:rPr>
            </w:pPr>
            <w:r>
              <w:t>Centro de Estudios Científicos y Tecnológicos “Carlos Vallejo Márquez”</w:t>
            </w:r>
            <w:r>
              <w:t xml:space="preserve"> </w:t>
            </w:r>
            <w:r w:rsidRPr="00665F95">
              <w:rPr>
                <w:lang w:bidi="es-ES"/>
              </w:rPr>
              <w:t xml:space="preserve"> </w:t>
            </w:r>
          </w:p>
          <w:p w14:paraId="51EAE203" w14:textId="0860B169" w:rsidR="002D4BE4" w:rsidRDefault="002D4BE4" w:rsidP="002D4BE4">
            <w:r w:rsidRPr="002D4BE4">
              <w:t>Carrera técnica</w:t>
            </w:r>
            <w:r>
              <w:t xml:space="preserve"> en Diagnóstico y Mejoramiento Ambiental</w:t>
            </w:r>
          </w:p>
          <w:p w14:paraId="0082C94A" w14:textId="77777777" w:rsidR="00273267" w:rsidRPr="002D4BE4" w:rsidRDefault="00273267" w:rsidP="002D4BE4"/>
          <w:p w14:paraId="1C0C484E" w14:textId="7FEA13E1" w:rsidR="003D1B71" w:rsidRPr="00665F95" w:rsidRDefault="002D4BE4" w:rsidP="00665F95">
            <w:pPr>
              <w:pStyle w:val="Nombredelaescuela"/>
              <w:spacing w:line="216" w:lineRule="auto"/>
            </w:pPr>
            <w:r>
              <w:t xml:space="preserve">Escuela Superior de Comercio y Administración </w:t>
            </w:r>
            <w:r w:rsidR="003D1B71" w:rsidRPr="00665F95">
              <w:rPr>
                <w:lang w:bidi="es-ES"/>
              </w:rPr>
              <w:t xml:space="preserve"> </w:t>
            </w:r>
          </w:p>
          <w:p w14:paraId="1E3E98A0" w14:textId="3862012A" w:rsidR="003D1B71" w:rsidRPr="00665F95" w:rsidRDefault="00273267" w:rsidP="00665F95">
            <w:pPr>
              <w:pStyle w:val="Listaconvietas"/>
              <w:spacing w:line="216" w:lineRule="auto"/>
            </w:pPr>
            <w:r>
              <w:t xml:space="preserve">En formación de </w:t>
            </w:r>
            <w:r w:rsidR="002D4BE4">
              <w:t xml:space="preserve">Contador público </w:t>
            </w:r>
          </w:p>
          <w:sdt>
            <w:sdtPr>
              <w:id w:val="-1730222568"/>
              <w:placeholder>
                <w:docPart w:val="C3920A49B65D494D8117C1884C2C2E4C"/>
              </w:placeholder>
              <w:temporary/>
              <w:showingPlcHdr/>
              <w15:appearance w15:val="hidden"/>
            </w:sdtPr>
            <w:sdtEndPr/>
            <w:sdtContent>
              <w:p w14:paraId="6272061E" w14:textId="77777777"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p w14:paraId="4B619E7D" w14:textId="5E711F07" w:rsidR="003D1B71" w:rsidRDefault="00A96A88" w:rsidP="00665F95">
            <w:pPr>
              <w:spacing w:line="216" w:lineRule="auto"/>
            </w:pPr>
            <w:r>
              <w:t>Ca</w:t>
            </w:r>
            <w:r w:rsidR="00273267">
              <w:t>pacidad de colaboración y comunicación ante las demás personas</w:t>
            </w:r>
            <w:r>
              <w:t xml:space="preserve"> de manera efectiva.</w:t>
            </w:r>
          </w:p>
          <w:p w14:paraId="34C02616" w14:textId="513E63A0" w:rsidR="00A96A88" w:rsidRPr="00665F95" w:rsidRDefault="00A96A88" w:rsidP="00665F95">
            <w:pPr>
              <w:spacing w:line="216" w:lineRule="auto"/>
            </w:pPr>
            <w:r>
              <w:t xml:space="preserve">Facilidad del habla para expresar ideas de manera oral </w:t>
            </w:r>
            <w:r w:rsidR="009440E1">
              <w:t>y</w:t>
            </w:r>
            <w:r>
              <w:t xml:space="preserve"> escrita</w:t>
            </w:r>
          </w:p>
          <w:p w14:paraId="7B0A0955" w14:textId="4F4C7125" w:rsidR="003D1B71" w:rsidRPr="00F20161" w:rsidRDefault="00273267" w:rsidP="00F20161">
            <w:pPr>
              <w:pStyle w:val="Ttulo2"/>
            </w:pPr>
            <w:r>
              <w:t>Idiomas</w:t>
            </w:r>
          </w:p>
          <w:p w14:paraId="4B14FF9C" w14:textId="7D6E5E3F" w:rsidR="003D1B71" w:rsidRDefault="00273267" w:rsidP="00665F95">
            <w:pPr>
              <w:spacing w:line="216" w:lineRule="auto"/>
            </w:pPr>
            <w:r>
              <w:t>Español: Nativo</w:t>
            </w:r>
          </w:p>
          <w:p w14:paraId="0E228496" w14:textId="7F7655B2" w:rsidR="00273267" w:rsidRPr="00665F95" w:rsidRDefault="00273267" w:rsidP="00665F95">
            <w:pPr>
              <w:spacing w:line="216" w:lineRule="auto"/>
            </w:pPr>
            <w:r>
              <w:t>Inglés: Intermedio (B1)</w:t>
            </w:r>
            <w:r w:rsidR="00B25A5E">
              <w:t xml:space="preserve"> </w:t>
            </w:r>
          </w:p>
          <w:sdt>
            <w:sdtPr>
              <w:id w:val="1374043770"/>
              <w:placeholder>
                <w:docPart w:val="7E788136ABE14D43ABF45B7FA292756E"/>
              </w:placeholder>
              <w:temporary/>
              <w:showingPlcHdr/>
              <w15:appearance w15:val="hidden"/>
            </w:sdtPr>
            <w:sdtEndPr/>
            <w:sdtContent>
              <w:p w14:paraId="7F9ED5B7" w14:textId="77777777"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p w14:paraId="0B79C9B7" w14:textId="58B526DB" w:rsidR="003D1B71" w:rsidRPr="00665F95" w:rsidRDefault="00273267" w:rsidP="00665F95">
            <w:pPr>
              <w:spacing w:line="216" w:lineRule="auto"/>
              <w:rPr>
                <w:sz w:val="24"/>
                <w:szCs w:val="24"/>
              </w:rPr>
            </w:pPr>
            <w:r>
              <w:t>Disponible bajo solicitud</w:t>
            </w:r>
          </w:p>
        </w:tc>
      </w:tr>
      <w:tr w:rsidR="003D1B71" w:rsidRPr="00CA16E3" w14:paraId="27420BF7" w14:textId="77777777" w:rsidTr="002D4BE4">
        <w:trPr>
          <w:trHeight w:val="1164"/>
        </w:trPr>
        <w:tc>
          <w:tcPr>
            <w:tcW w:w="720" w:type="dxa"/>
          </w:tcPr>
          <w:p w14:paraId="515411D0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213C310E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60" w:type="dxa"/>
            <w:vMerge/>
          </w:tcPr>
          <w:p w14:paraId="1D32AD6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70" w:type="dxa"/>
            <w:vMerge/>
          </w:tcPr>
          <w:p w14:paraId="3C33B8B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4B444DC1" w14:textId="77777777" w:rsidTr="002D4BE4">
        <w:trPr>
          <w:trHeight w:val="543"/>
        </w:trPr>
        <w:tc>
          <w:tcPr>
            <w:tcW w:w="720" w:type="dxa"/>
          </w:tcPr>
          <w:p w14:paraId="2BD1C126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8EB8E0C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0892E05" wp14:editId="39B7686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453B8D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FB52185" w14:textId="40D80BB6" w:rsidR="003D1B71" w:rsidRPr="00CA16E3" w:rsidRDefault="0027326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Lago Azul</w:t>
            </w:r>
          </w:p>
          <w:p w14:paraId="12D3F03E" w14:textId="31E630DF" w:rsidR="003D1B71" w:rsidRPr="00CA16E3" w:rsidRDefault="0027326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Ciudad lago, #15</w:t>
            </w:r>
          </w:p>
        </w:tc>
        <w:tc>
          <w:tcPr>
            <w:tcW w:w="460" w:type="dxa"/>
            <w:vMerge/>
          </w:tcPr>
          <w:p w14:paraId="67B436F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70" w:type="dxa"/>
            <w:vMerge/>
          </w:tcPr>
          <w:p w14:paraId="07AE782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543022E" w14:textId="77777777" w:rsidTr="002D4BE4">
        <w:trPr>
          <w:trHeight w:val="183"/>
        </w:trPr>
        <w:tc>
          <w:tcPr>
            <w:tcW w:w="720" w:type="dxa"/>
          </w:tcPr>
          <w:p w14:paraId="1667B9EF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454D0FB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60" w:type="dxa"/>
            <w:vMerge/>
          </w:tcPr>
          <w:p w14:paraId="64E1E7C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70" w:type="dxa"/>
            <w:vMerge/>
          </w:tcPr>
          <w:p w14:paraId="498598C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1E1ED82" w14:textId="77777777" w:rsidTr="002D4BE4">
        <w:trPr>
          <w:trHeight w:val="624"/>
        </w:trPr>
        <w:tc>
          <w:tcPr>
            <w:tcW w:w="720" w:type="dxa"/>
          </w:tcPr>
          <w:p w14:paraId="16B76A2B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570A3B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C2C4706" wp14:editId="59AD9FB3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5A7BFB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D45E193" w14:textId="6AF4CB59" w:rsidR="003D1B71" w:rsidRPr="00CA16E3" w:rsidRDefault="002D4BE4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5613218760</w:t>
            </w:r>
          </w:p>
        </w:tc>
        <w:tc>
          <w:tcPr>
            <w:tcW w:w="460" w:type="dxa"/>
            <w:vMerge/>
          </w:tcPr>
          <w:p w14:paraId="1CEB976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70" w:type="dxa"/>
            <w:vMerge/>
          </w:tcPr>
          <w:p w14:paraId="151CEDF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D86D27D" w14:textId="77777777" w:rsidTr="002D4BE4">
        <w:trPr>
          <w:trHeight w:val="183"/>
        </w:trPr>
        <w:tc>
          <w:tcPr>
            <w:tcW w:w="720" w:type="dxa"/>
          </w:tcPr>
          <w:p w14:paraId="2361405D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4EEE2BC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60" w:type="dxa"/>
            <w:vMerge/>
          </w:tcPr>
          <w:p w14:paraId="3B7D33E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70" w:type="dxa"/>
            <w:vMerge/>
          </w:tcPr>
          <w:p w14:paraId="4D3D8E3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3D17D0F" w14:textId="77777777" w:rsidTr="002D4BE4">
        <w:trPr>
          <w:trHeight w:val="633"/>
        </w:trPr>
        <w:tc>
          <w:tcPr>
            <w:tcW w:w="720" w:type="dxa"/>
          </w:tcPr>
          <w:p w14:paraId="4845E9D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D27B9B0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4D46CCB" wp14:editId="145E8EA0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63396E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80B68B5" w14:textId="15C24323" w:rsidR="003D1B71" w:rsidRPr="00CA16E3" w:rsidRDefault="002D4BE4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citlalli469@gmail.com</w:t>
            </w:r>
          </w:p>
        </w:tc>
        <w:tc>
          <w:tcPr>
            <w:tcW w:w="460" w:type="dxa"/>
            <w:vMerge/>
          </w:tcPr>
          <w:p w14:paraId="28BCC47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70" w:type="dxa"/>
            <w:vMerge/>
          </w:tcPr>
          <w:p w14:paraId="6CC8F0F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36AC986" w14:textId="77777777" w:rsidTr="002D4BE4">
        <w:trPr>
          <w:trHeight w:val="174"/>
        </w:trPr>
        <w:tc>
          <w:tcPr>
            <w:tcW w:w="720" w:type="dxa"/>
          </w:tcPr>
          <w:p w14:paraId="46B7AB5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F355BC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60" w:type="dxa"/>
            <w:vMerge/>
          </w:tcPr>
          <w:p w14:paraId="0D0E06E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70" w:type="dxa"/>
            <w:vMerge/>
          </w:tcPr>
          <w:p w14:paraId="6E2CB00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4E8AD40" w14:textId="77777777" w:rsidTr="002D4BE4">
        <w:trPr>
          <w:trHeight w:val="633"/>
        </w:trPr>
        <w:tc>
          <w:tcPr>
            <w:tcW w:w="720" w:type="dxa"/>
          </w:tcPr>
          <w:p w14:paraId="72C1FB9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6DE7906" w14:textId="2B521E49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6FD59DA3" w14:textId="61B9ADEC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60" w:type="dxa"/>
            <w:vMerge/>
          </w:tcPr>
          <w:p w14:paraId="710D7AD6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70" w:type="dxa"/>
            <w:vMerge/>
          </w:tcPr>
          <w:p w14:paraId="2D2E511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B4286DD" w14:textId="77777777" w:rsidTr="002D4BE4">
        <w:trPr>
          <w:trHeight w:val="4071"/>
        </w:trPr>
        <w:tc>
          <w:tcPr>
            <w:tcW w:w="720" w:type="dxa"/>
          </w:tcPr>
          <w:p w14:paraId="4D4B534E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DC7B61E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60" w:type="dxa"/>
          </w:tcPr>
          <w:p w14:paraId="51A2947C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570" w:type="dxa"/>
            <w:vMerge/>
          </w:tcPr>
          <w:p w14:paraId="65272EFD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323C95CA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A85F7" w14:textId="77777777" w:rsidR="00FB6783" w:rsidRDefault="00FB6783" w:rsidP="00590471">
      <w:r>
        <w:separator/>
      </w:r>
    </w:p>
  </w:endnote>
  <w:endnote w:type="continuationSeparator" w:id="0">
    <w:p w14:paraId="7B359E82" w14:textId="77777777" w:rsidR="00FB6783" w:rsidRDefault="00FB678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BFAA4" w14:textId="77777777" w:rsidR="00FB6783" w:rsidRDefault="00FB6783" w:rsidP="00590471">
      <w:r>
        <w:separator/>
      </w:r>
    </w:p>
  </w:footnote>
  <w:footnote w:type="continuationSeparator" w:id="0">
    <w:p w14:paraId="4B939B67" w14:textId="77777777" w:rsidR="00FB6783" w:rsidRDefault="00FB678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9AA5A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F748809" wp14:editId="3493BB37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F2244E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4B75C9"/>
    <w:multiLevelType w:val="hybridMultilevel"/>
    <w:tmpl w:val="E77ACE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E4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3267"/>
    <w:rsid w:val="00276026"/>
    <w:rsid w:val="002B4549"/>
    <w:rsid w:val="002D4BE4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40E1"/>
    <w:rsid w:val="009475DC"/>
    <w:rsid w:val="00967B93"/>
    <w:rsid w:val="009D090F"/>
    <w:rsid w:val="00A31464"/>
    <w:rsid w:val="00A31B16"/>
    <w:rsid w:val="00A33613"/>
    <w:rsid w:val="00A47A8D"/>
    <w:rsid w:val="00A96A88"/>
    <w:rsid w:val="00AC6C7E"/>
    <w:rsid w:val="00B25A5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B6783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7166E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9B7BE216-9412-4764-80A0-32AB572453FA%7d\%7b2F3DEB2C-53FD-4D62-A292-6882BA7B03A3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E023BDCAA254DF1A103BAA3316898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C83B4-1610-4D78-B45B-6656F93D55D8}"/>
      </w:docPartPr>
      <w:docPartBody>
        <w:p w:rsidR="00000000" w:rsidRDefault="000E7B0C">
          <w:pPr>
            <w:pStyle w:val="0E023BDCAA254DF1A103BAA3316898EA"/>
          </w:pPr>
          <w:r w:rsidRPr="00F20161">
            <w:t>Formación</w:t>
          </w:r>
        </w:p>
      </w:docPartBody>
    </w:docPart>
    <w:docPart>
      <w:docPartPr>
        <w:name w:val="C3920A49B65D494D8117C1884C2C2E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A2B9D9-FFB3-4344-B88E-DF5A687BA075}"/>
      </w:docPartPr>
      <w:docPartBody>
        <w:p w:rsidR="00000000" w:rsidRDefault="000E7B0C">
          <w:pPr>
            <w:pStyle w:val="C3920A49B65D494D8117C1884C2C2E4C"/>
          </w:pPr>
          <w:r w:rsidRPr="00F20161">
            <w:t>Comunicación</w:t>
          </w:r>
        </w:p>
      </w:docPartBody>
    </w:docPart>
    <w:docPart>
      <w:docPartPr>
        <w:name w:val="7E788136ABE14D43ABF45B7FA29275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75CB5-870D-471C-B4C8-73830B28E80F}"/>
      </w:docPartPr>
      <w:docPartBody>
        <w:p w:rsidR="00000000" w:rsidRDefault="000E7B0C">
          <w:pPr>
            <w:pStyle w:val="7E788136ABE14D43ABF45B7FA292756E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B0C"/>
    <w:rsid w:val="000E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C90785C58354D45B32518E9C4D4B3D8">
    <w:name w:val="CC90785C58354D45B32518E9C4D4B3D8"/>
  </w:style>
  <w:style w:type="paragraph" w:customStyle="1" w:styleId="A0157659CC1D43C79A658AD4E5BF91C3">
    <w:name w:val="A0157659CC1D43C79A658AD4E5BF91C3"/>
  </w:style>
  <w:style w:type="paragraph" w:customStyle="1" w:styleId="BE984A7E191244CBB1EB74B8416E220A">
    <w:name w:val="BE984A7E191244CBB1EB74B8416E220A"/>
  </w:style>
  <w:style w:type="paragraph" w:customStyle="1" w:styleId="ABC793C30BE2445298C8459996CE98F0">
    <w:name w:val="ABC793C30BE2445298C8459996CE98F0"/>
  </w:style>
  <w:style w:type="paragraph" w:customStyle="1" w:styleId="13CD71F0EAAC421CBF542E24A446AD11">
    <w:name w:val="13CD71F0EAAC421CBF542E24A446AD11"/>
  </w:style>
  <w:style w:type="paragraph" w:customStyle="1" w:styleId="BF5C5762728D4341A6410248D4299E7C">
    <w:name w:val="BF5C5762728D4341A6410248D4299E7C"/>
  </w:style>
  <w:style w:type="paragraph" w:customStyle="1" w:styleId="45934BE3486D410BB4E5165AF03F1529">
    <w:name w:val="45934BE3486D410BB4E5165AF03F1529"/>
  </w:style>
  <w:style w:type="paragraph" w:customStyle="1" w:styleId="E6920FDF8DE84F00AEA92C346747AAE9">
    <w:name w:val="E6920FDF8DE84F00AEA92C346747AAE9"/>
  </w:style>
  <w:style w:type="paragraph" w:customStyle="1" w:styleId="FDA25A434BBF438D95D9B7EDD7399F2E">
    <w:name w:val="FDA25A434BBF438D95D9B7EDD7399F2E"/>
  </w:style>
  <w:style w:type="paragraph" w:customStyle="1" w:styleId="059B21FCDE064AF786304F00F192BF79">
    <w:name w:val="059B21FCDE064AF786304F00F192BF79"/>
  </w:style>
  <w:style w:type="paragraph" w:customStyle="1" w:styleId="72264319642E4F739855545A9158CDA1">
    <w:name w:val="72264319642E4F739855545A9158CDA1"/>
  </w:style>
  <w:style w:type="paragraph" w:customStyle="1" w:styleId="2BE2DAC738DB45A28D8C35C6107B64E9">
    <w:name w:val="2BE2DAC738DB45A28D8C35C6107B64E9"/>
  </w:style>
  <w:style w:type="paragraph" w:customStyle="1" w:styleId="65103D1170BA4D6CA2F72D2C75286768">
    <w:name w:val="65103D1170BA4D6CA2F72D2C75286768"/>
  </w:style>
  <w:style w:type="paragraph" w:customStyle="1" w:styleId="291AF351394E438FB083BE41CB3A299B">
    <w:name w:val="291AF351394E438FB083BE41CB3A299B"/>
  </w:style>
  <w:style w:type="paragraph" w:customStyle="1" w:styleId="AAF77FC7E04E4961A7704FCBD20CCB99">
    <w:name w:val="AAF77FC7E04E4961A7704FCBD20CCB99"/>
  </w:style>
  <w:style w:type="paragraph" w:customStyle="1" w:styleId="C73BD2F3AB1C4906A9E20D42DC0A31E6">
    <w:name w:val="C73BD2F3AB1C4906A9E20D42DC0A31E6"/>
  </w:style>
  <w:style w:type="paragraph" w:customStyle="1" w:styleId="931DB9A3D0F84D2ABC91E0736D73F12B">
    <w:name w:val="931DB9A3D0F84D2ABC91E0736D73F12B"/>
  </w:style>
  <w:style w:type="paragraph" w:customStyle="1" w:styleId="34657F7069E94992A00730E8A33CC30F">
    <w:name w:val="34657F7069E94992A00730E8A33CC30F"/>
  </w:style>
  <w:style w:type="paragraph" w:customStyle="1" w:styleId="6BF51D7F165F400984C623CFE71286C9">
    <w:name w:val="6BF51D7F165F400984C623CFE71286C9"/>
  </w:style>
  <w:style w:type="paragraph" w:customStyle="1" w:styleId="0E023BDCAA254DF1A103BAA3316898EA">
    <w:name w:val="0E023BDCAA254DF1A103BAA3316898EA"/>
  </w:style>
  <w:style w:type="paragraph" w:customStyle="1" w:styleId="84E5ADB6D44B4FE68C41188941665162">
    <w:name w:val="84E5ADB6D44B4FE68C41188941665162"/>
  </w:style>
  <w:style w:type="paragraph" w:customStyle="1" w:styleId="B196EE5D41CA4CC29419DCD2F2A9DD22">
    <w:name w:val="B196EE5D41CA4CC29419DCD2F2A9DD22"/>
  </w:style>
  <w:style w:type="paragraph" w:customStyle="1" w:styleId="CF257DF735814A19B52E547BC0807392">
    <w:name w:val="CF257DF735814A19B52E547BC0807392"/>
  </w:style>
  <w:style w:type="paragraph" w:customStyle="1" w:styleId="C3920A49B65D494D8117C1884C2C2E4C">
    <w:name w:val="C3920A49B65D494D8117C1884C2C2E4C"/>
  </w:style>
  <w:style w:type="paragraph" w:customStyle="1" w:styleId="CC17F261CDB94396AFF00DDA165E00D6">
    <w:name w:val="CC17F261CDB94396AFF00DDA165E00D6"/>
  </w:style>
  <w:style w:type="paragraph" w:customStyle="1" w:styleId="AA0A9A1420484352A5443AB8C2E6ECEF">
    <w:name w:val="AA0A9A1420484352A5443AB8C2E6ECEF"/>
  </w:style>
  <w:style w:type="paragraph" w:customStyle="1" w:styleId="62D53D0C298E4E3B92CCE81F19756C54">
    <w:name w:val="62D53D0C298E4E3B92CCE81F19756C54"/>
  </w:style>
  <w:style w:type="paragraph" w:customStyle="1" w:styleId="7E788136ABE14D43ABF45B7FA292756E">
    <w:name w:val="7E788136ABE14D43ABF45B7FA292756E"/>
  </w:style>
  <w:style w:type="paragraph" w:customStyle="1" w:styleId="6320E011184C450DB32F9BE84FB2F64E">
    <w:name w:val="6320E011184C450DB32F9BE84FB2F64E"/>
  </w:style>
  <w:style w:type="paragraph" w:customStyle="1" w:styleId="B91F17474D2D45ECAD8A60FE4EDD6FB7">
    <w:name w:val="B91F17474D2D45ECAD8A60FE4EDD6FB7"/>
  </w:style>
  <w:style w:type="paragraph" w:customStyle="1" w:styleId="202358C380384D2388DEBFFA3F1D4B29">
    <w:name w:val="202358C380384D2388DEBFFA3F1D4B29"/>
  </w:style>
  <w:style w:type="paragraph" w:customStyle="1" w:styleId="A9DD3B57E4E841D2A2A426D2431CEB9E">
    <w:name w:val="A9DD3B57E4E841D2A2A426D2431CEB9E"/>
  </w:style>
  <w:style w:type="paragraph" w:customStyle="1" w:styleId="3C332BB5CE6C4BB78676C13763636233">
    <w:name w:val="3C332BB5CE6C4BB78676C13763636233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2F873D54AFB14D6A8AD0F962C08D454D">
    <w:name w:val="2F873D54AFB14D6A8AD0F962C08D45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{2F3DEB2C-53FD-4D62-A292-6882BA7B03A3}tf78128832_win32</Template>
  <TotalTime>0</TotalTime>
  <Pages>1</Pages>
  <Words>117</Words>
  <Characters>645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2025-09-08T16:07:00Z</dcterms:created>
  <dcterms:modified xsi:type="dcterms:W3CDTF">2025-09-08T16:34:00Z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